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D7FC2" w14:textId="77777777" w:rsidR="00D05291" w:rsidRPr="00A90FBE" w:rsidRDefault="00000000">
      <w:pPr>
        <w:spacing w:after="60"/>
        <w:jc w:val="center"/>
        <w:rPr>
          <w:sz w:val="44"/>
          <w:szCs w:val="44"/>
        </w:rPr>
      </w:pPr>
      <w:r w:rsidRPr="00A90FBE">
        <w:rPr>
          <w:b/>
          <w:bCs/>
          <w:color w:val="111111"/>
          <w:sz w:val="44"/>
          <w:szCs w:val="44"/>
        </w:rPr>
        <w:t>DEVRIM SAVAS YILMAZ</w:t>
      </w:r>
    </w:p>
    <w:p w14:paraId="28EAFD69" w14:textId="77777777" w:rsidR="00D05291" w:rsidRPr="00A90FBE" w:rsidRDefault="00000000">
      <w:pPr>
        <w:spacing w:after="60"/>
        <w:jc w:val="center"/>
        <w:rPr>
          <w:sz w:val="18"/>
          <w:szCs w:val="18"/>
        </w:rPr>
      </w:pPr>
      <w:r w:rsidRPr="00A90FBE">
        <w:rPr>
          <w:b/>
          <w:bCs/>
          <w:color w:val="111111"/>
        </w:rPr>
        <w:t>Backend-focused Full-stack Developer</w:t>
      </w:r>
    </w:p>
    <w:p w14:paraId="5A086701" w14:textId="143A2445" w:rsidR="00D05291" w:rsidRPr="00A90FBE" w:rsidRDefault="00000000">
      <w:pPr>
        <w:spacing w:after="160"/>
        <w:jc w:val="center"/>
        <w:rPr>
          <w:sz w:val="18"/>
          <w:szCs w:val="18"/>
        </w:rPr>
      </w:pPr>
      <w:r w:rsidRPr="00A90FBE">
        <w:rPr>
          <w:color w:val="111111"/>
          <w:sz w:val="18"/>
          <w:szCs w:val="18"/>
        </w:rPr>
        <w:t xml:space="preserve">Drammen, </w:t>
      </w:r>
      <w:proofErr w:type="gramStart"/>
      <w:r w:rsidRPr="00A90FBE">
        <w:rPr>
          <w:color w:val="111111"/>
          <w:sz w:val="18"/>
          <w:szCs w:val="18"/>
        </w:rPr>
        <w:t>Norway</w:t>
      </w:r>
      <w:r w:rsidRPr="00A90FBE">
        <w:rPr>
          <w:color w:val="333333"/>
          <w:sz w:val="18"/>
          <w:szCs w:val="18"/>
        </w:rPr>
        <w:t xml:space="preserve">  |</w:t>
      </w:r>
      <w:proofErr w:type="gramEnd"/>
      <w:r w:rsidRPr="00A90FBE">
        <w:rPr>
          <w:color w:val="333333"/>
          <w:sz w:val="18"/>
          <w:szCs w:val="18"/>
        </w:rPr>
        <w:t xml:space="preserve">  </w:t>
      </w:r>
      <w:r w:rsidRPr="00A90FBE">
        <w:rPr>
          <w:color w:val="111111"/>
          <w:sz w:val="18"/>
          <w:szCs w:val="18"/>
        </w:rPr>
        <w:t>+47 450-01-</w:t>
      </w:r>
      <w:proofErr w:type="gramStart"/>
      <w:r w:rsidRPr="00A90FBE">
        <w:rPr>
          <w:color w:val="111111"/>
          <w:sz w:val="18"/>
          <w:szCs w:val="18"/>
        </w:rPr>
        <w:t>349</w:t>
      </w:r>
      <w:r w:rsidRPr="00A90FBE">
        <w:rPr>
          <w:color w:val="333333"/>
          <w:sz w:val="18"/>
          <w:szCs w:val="18"/>
        </w:rPr>
        <w:t xml:space="preserve">  |</w:t>
      </w:r>
      <w:proofErr w:type="gramEnd"/>
      <w:r w:rsidRPr="00A90FBE">
        <w:rPr>
          <w:color w:val="333333"/>
          <w:sz w:val="18"/>
          <w:szCs w:val="18"/>
        </w:rPr>
        <w:t xml:space="preserve">  </w:t>
      </w:r>
      <w:hyperlink r:id="rId6" w:history="1">
        <w:r w:rsidR="00D05291" w:rsidRPr="00A90FBE">
          <w:rPr>
            <w:color w:val="111111"/>
            <w:sz w:val="18"/>
            <w:szCs w:val="18"/>
            <w:u w:val="single"/>
          </w:rPr>
          <w:t>devrimsavasyilmaz@gmail.com</w:t>
        </w:r>
      </w:hyperlink>
      <w:r w:rsidRPr="00A90FBE">
        <w:rPr>
          <w:color w:val="333333"/>
          <w:sz w:val="18"/>
          <w:szCs w:val="18"/>
        </w:rPr>
        <w:t xml:space="preserve">  |  </w:t>
      </w:r>
      <w:hyperlink r:id="rId7" w:history="1">
        <w:r w:rsidR="00A90FBE" w:rsidRPr="00A90FBE">
          <w:rPr>
            <w:color w:val="111111"/>
            <w:sz w:val="18"/>
            <w:szCs w:val="18"/>
            <w:u w:val="single"/>
          </w:rPr>
          <w:t>GitHub</w:t>
        </w:r>
      </w:hyperlink>
      <w:r w:rsidRPr="00A90FBE">
        <w:rPr>
          <w:color w:val="333333"/>
          <w:sz w:val="18"/>
          <w:szCs w:val="18"/>
        </w:rPr>
        <w:t xml:space="preserve">  |  </w:t>
      </w:r>
      <w:hyperlink r:id="rId8" w:history="1">
        <w:r w:rsidR="00A90FBE" w:rsidRPr="00A90FBE">
          <w:rPr>
            <w:color w:val="111111"/>
            <w:sz w:val="18"/>
            <w:szCs w:val="18"/>
            <w:u w:val="single"/>
          </w:rPr>
          <w:t>LinkedIn</w:t>
        </w:r>
      </w:hyperlink>
    </w:p>
    <w:p w14:paraId="0F64849B" w14:textId="77777777" w:rsidR="00D05291" w:rsidRDefault="00000000">
      <w:pPr>
        <w:pBdr>
          <w:bottom w:val="single" w:sz="6" w:space="2" w:color="111111"/>
        </w:pBdr>
        <w:spacing w:before="130" w:after="60"/>
      </w:pPr>
      <w:r>
        <w:rPr>
          <w:b/>
          <w:bCs/>
          <w:color w:val="111111"/>
          <w:sz w:val="22"/>
          <w:szCs w:val="22"/>
        </w:rPr>
        <w:t>SUMMARY</w:t>
      </w:r>
    </w:p>
    <w:p w14:paraId="1E3FEFB9" w14:textId="359AF918" w:rsidR="00D05291" w:rsidRPr="00E92ED5" w:rsidRDefault="00E92ED5" w:rsidP="00A90FBE">
      <w:pPr>
        <w:pStyle w:val="Copy"/>
      </w:pPr>
      <w:r w:rsidRPr="00E92ED5">
        <w:t>Backend-focused full-stack developer (.NET/C#, Node.js, React/Next.js) with a lifelong curiosity for how things work under the hood</w:t>
      </w:r>
      <w:r w:rsidR="00422C18">
        <w:t xml:space="preserve">: </w:t>
      </w:r>
      <w:r w:rsidRPr="00E92ED5">
        <w:t xml:space="preserve">from handcrafting a 4-bit CPU emulator from scratch in my spare time, to shipping full-stack and microservice projects in production. Moving from a technical teaching role into industry </w:t>
      </w:r>
      <w:proofErr w:type="gramStart"/>
      <w:r w:rsidRPr="00E92ED5">
        <w:t>development, where</w:t>
      </w:r>
      <w:proofErr w:type="gramEnd"/>
      <w:r w:rsidRPr="00E92ED5">
        <w:t xml:space="preserve"> I improved student pass rates by 70% through hands-on, project-based teaching. Comfortable owning a codebase end to end, from database design to deployment.</w:t>
      </w:r>
    </w:p>
    <w:p w14:paraId="15DC55A4" w14:textId="77777777" w:rsidR="00D05291" w:rsidRPr="00A90FBE" w:rsidRDefault="00000000" w:rsidP="00A90FBE">
      <w:pPr>
        <w:pStyle w:val="Categories"/>
      </w:pPr>
      <w:r w:rsidRPr="00A90FBE">
        <w:t>EDUCATION</w:t>
      </w:r>
    </w:p>
    <w:p w14:paraId="40CE285B" w14:textId="5881E06D" w:rsidR="00D05291" w:rsidRDefault="00000000">
      <w:pPr>
        <w:tabs>
          <w:tab w:val="right" w:pos="9026"/>
        </w:tabs>
        <w:spacing w:before="100" w:after="10"/>
        <w:ind w:left="144"/>
      </w:pPr>
      <w:proofErr w:type="spellStart"/>
      <w:r>
        <w:rPr>
          <w:b/>
          <w:bCs/>
          <w:color w:val="111111"/>
          <w:sz w:val="19"/>
          <w:szCs w:val="19"/>
        </w:rPr>
        <w:t>Noroff</w:t>
      </w:r>
      <w:proofErr w:type="spellEnd"/>
      <w:r>
        <w:rPr>
          <w:b/>
          <w:bCs/>
          <w:color w:val="111111"/>
          <w:sz w:val="19"/>
          <w:szCs w:val="19"/>
        </w:rPr>
        <w:t xml:space="preserve"> School of Technology and Digital Media</w:t>
      </w:r>
      <w:r w:rsidR="00ED0208">
        <w:rPr>
          <w:color w:val="111111"/>
          <w:sz w:val="18"/>
          <w:szCs w:val="18"/>
        </w:rPr>
        <w:ptab w:relativeTo="margin" w:alignment="right" w:leader="none"/>
      </w:r>
      <w:r>
        <w:rPr>
          <w:color w:val="111111"/>
          <w:sz w:val="18"/>
          <w:szCs w:val="18"/>
        </w:rPr>
        <w:t>Oslo, Norway</w:t>
      </w:r>
    </w:p>
    <w:p w14:paraId="3FEEF23E" w14:textId="4949F606" w:rsidR="00D05291" w:rsidRDefault="00000000">
      <w:pPr>
        <w:tabs>
          <w:tab w:val="right" w:pos="9026"/>
        </w:tabs>
        <w:spacing w:after="50"/>
        <w:ind w:left="144"/>
      </w:pPr>
      <w:r>
        <w:rPr>
          <w:i/>
          <w:iCs/>
          <w:color w:val="111111"/>
          <w:sz w:val="18"/>
          <w:szCs w:val="18"/>
        </w:rPr>
        <w:t xml:space="preserve">Back-End Developer Program, </w:t>
      </w:r>
      <w:proofErr w:type="gramStart"/>
      <w:r>
        <w:rPr>
          <w:i/>
          <w:iCs/>
          <w:color w:val="111111"/>
          <w:sz w:val="18"/>
          <w:szCs w:val="18"/>
        </w:rPr>
        <w:t>Associate Degree</w:t>
      </w:r>
      <w:proofErr w:type="gramEnd"/>
      <w:r w:rsidR="00ED0208">
        <w:rPr>
          <w:i/>
          <w:iCs/>
          <w:color w:val="111111"/>
          <w:sz w:val="18"/>
          <w:szCs w:val="18"/>
        </w:rPr>
        <w:ptab w:relativeTo="margin" w:alignment="right" w:leader="none"/>
      </w:r>
      <w:r>
        <w:rPr>
          <w:i/>
          <w:iCs/>
          <w:color w:val="111111"/>
          <w:sz w:val="18"/>
          <w:szCs w:val="18"/>
        </w:rPr>
        <w:t>Aug 2023 - Jun 2025</w:t>
      </w:r>
    </w:p>
    <w:p w14:paraId="4CCFFD6E" w14:textId="77777777" w:rsidR="00D05291" w:rsidRPr="005E0946" w:rsidRDefault="00000000" w:rsidP="00422C18">
      <w:pPr>
        <w:pStyle w:val="ListParagraph"/>
      </w:pPr>
      <w:r w:rsidRPr="005E0946">
        <w:t>Full-stack and backend focus: ASP.NET Core, Node.js, React, Docker, Azure.</w:t>
      </w:r>
    </w:p>
    <w:p w14:paraId="623A34AF" w14:textId="77777777" w:rsidR="00D05291" w:rsidRDefault="00000000" w:rsidP="005E0946">
      <w:pPr>
        <w:pStyle w:val="ListParagraph"/>
      </w:pPr>
      <w:r>
        <w:t>Achieved grade A in first year.</w:t>
      </w:r>
    </w:p>
    <w:p w14:paraId="6E04019A" w14:textId="77777777" w:rsidR="00D05291" w:rsidRDefault="00000000" w:rsidP="00A90FBE">
      <w:pPr>
        <w:pStyle w:val="Categories"/>
      </w:pPr>
      <w:r>
        <w:t>EXPERIENCE</w:t>
      </w:r>
    </w:p>
    <w:p w14:paraId="2ABE5D98" w14:textId="2A4D8B34" w:rsidR="00D05291" w:rsidRDefault="00000000">
      <w:pPr>
        <w:tabs>
          <w:tab w:val="right" w:pos="9026"/>
        </w:tabs>
        <w:spacing w:before="100" w:after="10"/>
        <w:ind w:left="144"/>
      </w:pPr>
      <w:proofErr w:type="spellStart"/>
      <w:r>
        <w:rPr>
          <w:b/>
          <w:bCs/>
          <w:color w:val="111111"/>
          <w:sz w:val="19"/>
          <w:szCs w:val="19"/>
        </w:rPr>
        <w:t>JobLoop</w:t>
      </w:r>
      <w:proofErr w:type="spellEnd"/>
      <w:r w:rsidR="00ED0208">
        <w:rPr>
          <w:color w:val="111111"/>
          <w:sz w:val="18"/>
          <w:szCs w:val="18"/>
        </w:rPr>
        <w:ptab w:relativeTo="margin" w:alignment="right" w:leader="none"/>
      </w:r>
      <w:r>
        <w:rPr>
          <w:color w:val="111111"/>
          <w:sz w:val="18"/>
          <w:szCs w:val="18"/>
        </w:rPr>
        <w:t>Oslo, Norway</w:t>
      </w:r>
    </w:p>
    <w:p w14:paraId="64195261" w14:textId="2C427CF6" w:rsidR="00D05291" w:rsidRDefault="00000000">
      <w:pPr>
        <w:tabs>
          <w:tab w:val="right" w:pos="9026"/>
        </w:tabs>
        <w:spacing w:after="50"/>
        <w:ind w:left="144"/>
      </w:pPr>
      <w:r>
        <w:rPr>
          <w:i/>
          <w:iCs/>
          <w:color w:val="111111"/>
          <w:sz w:val="18"/>
          <w:szCs w:val="18"/>
        </w:rPr>
        <w:t>Academic Teacher &amp; Course Leader</w:t>
      </w:r>
      <w:r w:rsidR="00ED0208">
        <w:rPr>
          <w:i/>
          <w:iCs/>
          <w:color w:val="111111"/>
          <w:sz w:val="18"/>
          <w:szCs w:val="18"/>
        </w:rPr>
        <w:ptab w:relativeTo="margin" w:alignment="right" w:leader="none"/>
      </w:r>
      <w:r>
        <w:rPr>
          <w:i/>
          <w:iCs/>
          <w:color w:val="111111"/>
          <w:sz w:val="18"/>
          <w:szCs w:val="18"/>
        </w:rPr>
        <w:t>Nov 2024 - Sep 2025</w:t>
      </w:r>
    </w:p>
    <w:p w14:paraId="3A7A3BFD" w14:textId="77777777" w:rsidR="00D05291" w:rsidRDefault="00000000" w:rsidP="005E0946">
      <w:pPr>
        <w:pStyle w:val="ListParagraph"/>
      </w:pPr>
      <w:r>
        <w:t>Integrated C#, ASP.NET and Node.js into the curriculum, preparing students for industry demands.</w:t>
      </w:r>
    </w:p>
    <w:p w14:paraId="7E5C3033" w14:textId="77777777" w:rsidR="00D05291" w:rsidRDefault="00000000" w:rsidP="005E0946">
      <w:pPr>
        <w:pStyle w:val="ListParagraph"/>
      </w:pPr>
      <w:r>
        <w:t>Achieved a 4.7/5 student satisfaction rating through targeted teaching and individual follow-up.</w:t>
      </w:r>
    </w:p>
    <w:p w14:paraId="31B205D2" w14:textId="77777777" w:rsidR="00D05291" w:rsidRDefault="00000000" w:rsidP="005E0946">
      <w:pPr>
        <w:pStyle w:val="ListParagraph"/>
      </w:pPr>
      <w:r>
        <w:t>Increased pass rate by 70% through personalized academic support.</w:t>
      </w:r>
    </w:p>
    <w:p w14:paraId="15961558" w14:textId="77777777" w:rsidR="00D05291" w:rsidRDefault="00000000" w:rsidP="005E0946">
      <w:pPr>
        <w:pStyle w:val="ListParagraph"/>
      </w:pPr>
      <w:r>
        <w:t>Mentored 30+ students individually and led 5 career development workshops.</w:t>
      </w:r>
    </w:p>
    <w:p w14:paraId="39BD9275" w14:textId="368F1F9E" w:rsidR="00D05291" w:rsidRDefault="00000000">
      <w:pPr>
        <w:tabs>
          <w:tab w:val="right" w:pos="9026"/>
        </w:tabs>
        <w:spacing w:before="100" w:after="10"/>
        <w:ind w:left="144"/>
      </w:pPr>
      <w:proofErr w:type="spellStart"/>
      <w:r>
        <w:rPr>
          <w:b/>
          <w:bCs/>
          <w:color w:val="111111"/>
          <w:sz w:val="19"/>
          <w:szCs w:val="19"/>
        </w:rPr>
        <w:t>Noroff</w:t>
      </w:r>
      <w:proofErr w:type="spellEnd"/>
      <w:r>
        <w:rPr>
          <w:b/>
          <w:bCs/>
          <w:color w:val="111111"/>
          <w:sz w:val="19"/>
          <w:szCs w:val="19"/>
        </w:rPr>
        <w:t xml:space="preserve"> School of Technology and Digital Media</w:t>
      </w:r>
      <w:r w:rsidR="00ED0208">
        <w:rPr>
          <w:color w:val="111111"/>
          <w:sz w:val="18"/>
          <w:szCs w:val="18"/>
        </w:rPr>
        <w:ptab w:relativeTo="margin" w:alignment="right" w:leader="none"/>
      </w:r>
      <w:r>
        <w:rPr>
          <w:color w:val="111111"/>
          <w:sz w:val="18"/>
          <w:szCs w:val="18"/>
        </w:rPr>
        <w:t>Oslo, Norway</w:t>
      </w:r>
    </w:p>
    <w:p w14:paraId="38A862E7" w14:textId="0303AAB8" w:rsidR="00D05291" w:rsidRDefault="00000000">
      <w:pPr>
        <w:tabs>
          <w:tab w:val="right" w:pos="9026"/>
        </w:tabs>
        <w:spacing w:after="50"/>
        <w:ind w:left="144"/>
      </w:pPr>
      <w:r>
        <w:rPr>
          <w:i/>
          <w:iCs/>
          <w:color w:val="111111"/>
          <w:sz w:val="18"/>
          <w:szCs w:val="18"/>
        </w:rPr>
        <w:t>Backend Coach</w:t>
      </w:r>
      <w:r w:rsidR="00ED0208">
        <w:rPr>
          <w:i/>
          <w:iCs/>
          <w:color w:val="111111"/>
          <w:sz w:val="18"/>
          <w:szCs w:val="18"/>
        </w:rPr>
        <w:ptab w:relativeTo="margin" w:alignment="right" w:leader="none"/>
      </w:r>
      <w:r>
        <w:rPr>
          <w:i/>
          <w:iCs/>
          <w:color w:val="111111"/>
          <w:sz w:val="18"/>
          <w:szCs w:val="18"/>
        </w:rPr>
        <w:t>Sep 2023 - Jun 2025</w:t>
      </w:r>
    </w:p>
    <w:p w14:paraId="2EE70DF0" w14:textId="77777777" w:rsidR="00D05291" w:rsidRDefault="00000000" w:rsidP="005E0946">
      <w:pPr>
        <w:pStyle w:val="ListParagraph"/>
      </w:pPr>
      <w:r>
        <w:t>Delivered learning sessions that increased student skill levels by 40% on final assessments.</w:t>
      </w:r>
    </w:p>
    <w:p w14:paraId="710E77BE" w14:textId="77777777" w:rsidR="00D05291" w:rsidRDefault="00000000" w:rsidP="005E0946">
      <w:pPr>
        <w:pStyle w:val="ListParagraph"/>
      </w:pPr>
      <w:r>
        <w:t>Developed tailored learning modules in C#, ASP.NET and Node.js.</w:t>
      </w:r>
    </w:p>
    <w:p w14:paraId="53149FC5" w14:textId="77777777" w:rsidR="00D05291" w:rsidRDefault="00000000" w:rsidP="005E0946">
      <w:pPr>
        <w:pStyle w:val="ListParagraph"/>
      </w:pPr>
      <w:r>
        <w:t>Maintained a 95% positive feedback rate from mentees.</w:t>
      </w:r>
    </w:p>
    <w:p w14:paraId="59422A32" w14:textId="77777777" w:rsidR="00D05291" w:rsidRDefault="00000000" w:rsidP="005E0946">
      <w:pPr>
        <w:pStyle w:val="ListParagraph"/>
      </w:pPr>
      <w:r>
        <w:t>Dedicated 5 hours weekly to individual code support and problem solving.</w:t>
      </w:r>
    </w:p>
    <w:p w14:paraId="5A59B400" w14:textId="77777777" w:rsidR="00D05291" w:rsidRDefault="00000000" w:rsidP="00A90FBE">
      <w:pPr>
        <w:pStyle w:val="Categories"/>
      </w:pPr>
      <w:r>
        <w:t>PROJECTS</w:t>
      </w:r>
    </w:p>
    <w:p w14:paraId="3E5B5D29" w14:textId="47D51594" w:rsidR="00D05291" w:rsidRDefault="00E92ED5">
      <w:pPr>
        <w:spacing w:before="100" w:after="10"/>
        <w:ind w:left="144"/>
      </w:pPr>
      <w:hyperlink r:id="rId9" w:history="1">
        <w:proofErr w:type="spellStart"/>
        <w:r>
          <w:rPr>
            <w:b/>
            <w:bCs/>
            <w:color w:val="111111"/>
            <w:sz w:val="19"/>
            <w:szCs w:val="19"/>
            <w:u w:val="single"/>
          </w:rPr>
          <w:t>NorskHandverk</w:t>
        </w:r>
        <w:proofErr w:type="spellEnd"/>
        <w:r>
          <w:rPr>
            <w:b/>
            <w:bCs/>
            <w:color w:val="111111"/>
            <w:sz w:val="19"/>
            <w:szCs w:val="19"/>
            <w:u w:val="single"/>
          </w:rPr>
          <w:t xml:space="preserve"> – Full-stack E-commerce Platform</w:t>
        </w:r>
      </w:hyperlink>
    </w:p>
    <w:p w14:paraId="5211BCB8" w14:textId="0C59061B" w:rsidR="00D05291" w:rsidRPr="00E92ED5" w:rsidRDefault="00E92ED5" w:rsidP="00E92ED5">
      <w:pPr>
        <w:tabs>
          <w:tab w:val="right" w:pos="9026"/>
        </w:tabs>
        <w:spacing w:after="50"/>
        <w:ind w:left="144"/>
      </w:pPr>
      <w:r w:rsidRPr="00E92ED5">
        <w:rPr>
          <w:i/>
          <w:iCs/>
          <w:color w:val="111111"/>
          <w:sz w:val="18"/>
          <w:szCs w:val="18"/>
        </w:rPr>
        <w:t>.NET 9, Next.js 16, PostgreSQL, Stripe</w:t>
      </w:r>
      <w:r>
        <w:rPr>
          <w:i/>
          <w:iCs/>
          <w:color w:val="111111"/>
          <w:sz w:val="18"/>
          <w:szCs w:val="18"/>
          <w:lang w:val="nb-NO"/>
        </w:rPr>
        <w:ptab w:relativeTo="margin" w:alignment="right" w:leader="none"/>
      </w:r>
      <w:r w:rsidRPr="00E92ED5">
        <w:rPr>
          <w:i/>
          <w:iCs/>
          <w:color w:val="111111"/>
          <w:sz w:val="18"/>
          <w:szCs w:val="18"/>
        </w:rPr>
        <w:t>Feb 2026 - Present</w:t>
      </w:r>
    </w:p>
    <w:p w14:paraId="5DAE6930" w14:textId="58F35333" w:rsidR="00E92ED5" w:rsidRDefault="00E92ED5" w:rsidP="005E0946">
      <w:pPr>
        <w:pStyle w:val="ListParagraph"/>
      </w:pPr>
      <w:r w:rsidRPr="00E92ED5">
        <w:t>Built a complete e-commerce solution with Stripe payment integration, including an idempotent checkout flow that prevents duplicate charges and webhook handling for the full payment lifecycle.</w:t>
      </w:r>
    </w:p>
    <w:p w14:paraId="45155D8E" w14:textId="420F0CEB" w:rsidR="00D05291" w:rsidRDefault="00E92ED5">
      <w:pPr>
        <w:spacing w:before="100" w:after="10"/>
        <w:ind w:left="144"/>
      </w:pPr>
      <w:hyperlink r:id="rId10" w:history="1">
        <w:r>
          <w:rPr>
            <w:b/>
            <w:bCs/>
            <w:color w:val="111111"/>
            <w:sz w:val="19"/>
            <w:szCs w:val="19"/>
            <w:u w:val="single"/>
          </w:rPr>
          <w:t>NOVAMED – Clinic Appointment Booking System</w:t>
        </w:r>
      </w:hyperlink>
    </w:p>
    <w:p w14:paraId="5FB2F477" w14:textId="15596F5A" w:rsidR="00D05291" w:rsidRDefault="00E92ED5">
      <w:pPr>
        <w:tabs>
          <w:tab w:val="right" w:pos="9026"/>
        </w:tabs>
        <w:spacing w:after="50"/>
        <w:ind w:left="144"/>
      </w:pPr>
      <w:r w:rsidRPr="00E92ED5">
        <w:rPr>
          <w:i/>
          <w:iCs/>
          <w:color w:val="111111"/>
          <w:sz w:val="18"/>
          <w:szCs w:val="18"/>
        </w:rPr>
        <w:t>ASP.NET Core 8, Next.js 14, MySQL</w:t>
      </w:r>
      <w:r>
        <w:rPr>
          <w:i/>
          <w:iCs/>
          <w:color w:val="111111"/>
          <w:sz w:val="18"/>
          <w:szCs w:val="18"/>
        </w:rPr>
        <w:ptab w:relativeTo="margin" w:alignment="right" w:leader="none"/>
      </w:r>
      <w:r w:rsidRPr="00E92ED5">
        <w:rPr>
          <w:i/>
          <w:iCs/>
          <w:color w:val="111111"/>
          <w:sz w:val="18"/>
          <w:szCs w:val="18"/>
        </w:rPr>
        <w:t>May 2025 - May 2025</w:t>
      </w:r>
    </w:p>
    <w:p w14:paraId="71E4E33C" w14:textId="77777777" w:rsidR="005E0946" w:rsidRDefault="005E0946" w:rsidP="005E0946">
      <w:pPr>
        <w:pStyle w:val="ListParagraph"/>
      </w:pPr>
      <w:r w:rsidRPr="005E0946">
        <w:t>Built a full-stack appointment booking system with role-based interfaces for patients, doctors, staff and admins, including calendar integration and doctor search.</w:t>
      </w:r>
    </w:p>
    <w:p w14:paraId="518F82CE" w14:textId="19B1FE21" w:rsidR="00D05291" w:rsidRDefault="005E0946">
      <w:pPr>
        <w:spacing w:before="100" w:after="10"/>
        <w:ind w:left="144"/>
      </w:pPr>
      <w:hyperlink r:id="rId11" w:history="1">
        <w:r>
          <w:rPr>
            <w:b/>
            <w:bCs/>
            <w:color w:val="111111"/>
            <w:sz w:val="19"/>
            <w:szCs w:val="19"/>
            <w:u w:val="single"/>
          </w:rPr>
          <w:t>ETL &amp; Microservices with Power BI Visualization</w:t>
        </w:r>
      </w:hyperlink>
    </w:p>
    <w:p w14:paraId="0999F2FA" w14:textId="10144515" w:rsidR="00D05291" w:rsidRDefault="005E0946">
      <w:pPr>
        <w:tabs>
          <w:tab w:val="right" w:pos="9026"/>
        </w:tabs>
        <w:spacing w:after="50"/>
        <w:ind w:left="144"/>
      </w:pPr>
      <w:r w:rsidRPr="005E0946">
        <w:rPr>
          <w:i/>
          <w:iCs/>
          <w:color w:val="111111"/>
          <w:sz w:val="18"/>
          <w:szCs w:val="18"/>
        </w:rPr>
        <w:t>Node.js, MSSQL, Power BI, GitHub Actions</w:t>
      </w:r>
      <w:r>
        <w:rPr>
          <w:i/>
          <w:iCs/>
          <w:color w:val="111111"/>
          <w:sz w:val="18"/>
          <w:szCs w:val="18"/>
        </w:rPr>
        <w:ptab w:relativeTo="margin" w:alignment="right" w:leader="none"/>
      </w:r>
      <w:r w:rsidRPr="005E0946">
        <w:rPr>
          <w:i/>
          <w:iCs/>
          <w:color w:val="111111"/>
          <w:sz w:val="18"/>
          <w:szCs w:val="18"/>
        </w:rPr>
        <w:t>Sep 2025 - Sep 2025</w:t>
      </w:r>
    </w:p>
    <w:p w14:paraId="62374DB1" w14:textId="77777777" w:rsidR="005E0946" w:rsidRDefault="005E0946" w:rsidP="005E0946">
      <w:pPr>
        <w:pStyle w:val="ListParagraph"/>
      </w:pPr>
      <w:r w:rsidRPr="005E0946">
        <w:t>Designed an ETL pipeline and microservice architecture over a shared SQL database, with automated CI testing and business analytics visualized in Power BI dashboards.</w:t>
      </w:r>
    </w:p>
    <w:p w14:paraId="310A7745" w14:textId="58258B74" w:rsidR="00D05291" w:rsidRDefault="005E0946">
      <w:pPr>
        <w:spacing w:before="100" w:after="10"/>
        <w:ind w:left="144"/>
      </w:pPr>
      <w:hyperlink r:id="rId12" w:history="1">
        <w:proofErr w:type="spellStart"/>
        <w:r>
          <w:rPr>
            <w:b/>
            <w:bCs/>
            <w:color w:val="111111"/>
            <w:sz w:val="19"/>
            <w:szCs w:val="19"/>
            <w:u w:val="single"/>
          </w:rPr>
          <w:t>RabbitStock</w:t>
        </w:r>
        <w:proofErr w:type="spellEnd"/>
        <w:r>
          <w:rPr>
            <w:b/>
            <w:bCs/>
            <w:color w:val="111111"/>
            <w:sz w:val="19"/>
            <w:szCs w:val="19"/>
            <w:u w:val="single"/>
          </w:rPr>
          <w:t xml:space="preserve"> – Event-Driven Microservice System</w:t>
        </w:r>
      </w:hyperlink>
    </w:p>
    <w:p w14:paraId="798E61DD" w14:textId="231183EC" w:rsidR="00D05291" w:rsidRDefault="005E0946">
      <w:pPr>
        <w:tabs>
          <w:tab w:val="right" w:pos="9026"/>
        </w:tabs>
        <w:spacing w:after="50"/>
        <w:ind w:left="144"/>
      </w:pPr>
      <w:r w:rsidRPr="005E0946">
        <w:rPr>
          <w:i/>
          <w:iCs/>
          <w:color w:val="111111"/>
          <w:sz w:val="18"/>
          <w:szCs w:val="18"/>
        </w:rPr>
        <w:t>TypeScript, RabbitMQ, React, Docker</w:t>
      </w:r>
      <w:r w:rsidR="00E92ED5">
        <w:rPr>
          <w:i/>
          <w:iCs/>
          <w:color w:val="111111"/>
          <w:sz w:val="18"/>
          <w:szCs w:val="18"/>
        </w:rPr>
        <w:ptab w:relativeTo="margin" w:alignment="right" w:leader="none"/>
      </w:r>
      <w:r w:rsidRPr="005E0946">
        <w:rPr>
          <w:i/>
          <w:iCs/>
          <w:color w:val="111111"/>
          <w:sz w:val="18"/>
          <w:szCs w:val="18"/>
        </w:rPr>
        <w:t>Oct 2025 - Oct 2025</w:t>
      </w:r>
    </w:p>
    <w:p w14:paraId="516729DB" w14:textId="77777777" w:rsidR="005E0946" w:rsidRDefault="005E0946" w:rsidP="005E0946">
      <w:pPr>
        <w:pStyle w:val="ListParagraph"/>
      </w:pPr>
      <w:r w:rsidRPr="005E0946">
        <w:t xml:space="preserve">Built asynchronous order/inventory management using a RabbitMQ </w:t>
      </w:r>
      <w:proofErr w:type="gramStart"/>
      <w:r w:rsidRPr="005E0946">
        <w:t>fanout</w:t>
      </w:r>
      <w:proofErr w:type="gramEnd"/>
      <w:r w:rsidRPr="005E0946">
        <w:t xml:space="preserve"> exchange, with services communicating via message queue instead of direct API calls, including automatic stock validation and order confirmation/rejection.</w:t>
      </w:r>
    </w:p>
    <w:p w14:paraId="3D8E20AF" w14:textId="21FC4759" w:rsidR="00D05291" w:rsidRDefault="005E0946">
      <w:pPr>
        <w:spacing w:before="100" w:after="10"/>
        <w:ind w:left="144"/>
      </w:pPr>
      <w:hyperlink r:id="rId13" w:history="1">
        <w:r>
          <w:rPr>
            <w:b/>
            <w:bCs/>
            <w:color w:val="111111"/>
            <w:sz w:val="19"/>
            <w:szCs w:val="19"/>
            <w:u w:val="single"/>
          </w:rPr>
          <w:t>BIT4 – Handcrafted 4-bit CPU Emulator</w:t>
        </w:r>
      </w:hyperlink>
    </w:p>
    <w:p w14:paraId="10889BF7" w14:textId="71FEBF5C" w:rsidR="00D05291" w:rsidRDefault="005E0946">
      <w:pPr>
        <w:tabs>
          <w:tab w:val="right" w:pos="9026"/>
        </w:tabs>
        <w:spacing w:after="50"/>
        <w:ind w:left="144"/>
      </w:pPr>
      <w:r w:rsidRPr="005E0946">
        <w:rPr>
          <w:i/>
          <w:iCs/>
          <w:color w:val="111111"/>
          <w:sz w:val="18"/>
          <w:szCs w:val="18"/>
        </w:rPr>
        <w:t>C#, WinForms</w:t>
      </w:r>
      <w:r w:rsidR="00E92ED5">
        <w:rPr>
          <w:i/>
          <w:iCs/>
          <w:color w:val="111111"/>
          <w:sz w:val="18"/>
          <w:szCs w:val="18"/>
        </w:rPr>
        <w:ptab w:relativeTo="margin" w:alignment="right" w:leader="none"/>
      </w:r>
      <w:r w:rsidRPr="005E0946">
        <w:rPr>
          <w:i/>
          <w:iCs/>
          <w:color w:val="111111"/>
          <w:sz w:val="18"/>
          <w:szCs w:val="18"/>
        </w:rPr>
        <w:t>Jun 2026 - Present</w:t>
      </w:r>
    </w:p>
    <w:p w14:paraId="62C9C7FC" w14:textId="4879EBBF" w:rsidR="005E0946" w:rsidRDefault="005E0946" w:rsidP="005E0946">
      <w:pPr>
        <w:pStyle w:val="ListParagraph"/>
      </w:pPr>
      <w:r w:rsidRPr="005E0946">
        <w:t>Personal project: built a complete 4-bit computer architecture from scratch</w:t>
      </w:r>
      <w:r w:rsidR="00422C18">
        <w:t xml:space="preserve">: </w:t>
      </w:r>
      <w:r w:rsidRPr="005E0946">
        <w:t>custom CPU, ALU, graphics processor and assembler, no frameworks. Ongoing work connecting the emulator to physical Arduino hardware.</w:t>
      </w:r>
    </w:p>
    <w:p w14:paraId="579D3552" w14:textId="5624F4A2" w:rsidR="00D05291" w:rsidRDefault="00000000" w:rsidP="00A90FBE">
      <w:pPr>
        <w:pStyle w:val="Categories"/>
      </w:pPr>
      <w:r>
        <w:t>TECHNICAL SKILLS</w:t>
      </w:r>
    </w:p>
    <w:p w14:paraId="45137D34" w14:textId="77777777" w:rsidR="00D05291" w:rsidRDefault="00000000" w:rsidP="00A90FBE">
      <w:pPr>
        <w:spacing w:before="100" w:after="25"/>
        <w:ind w:left="144"/>
      </w:pPr>
      <w:r>
        <w:rPr>
          <w:b/>
          <w:bCs/>
          <w:color w:val="111111"/>
          <w:sz w:val="18"/>
          <w:szCs w:val="18"/>
        </w:rPr>
        <w:t xml:space="preserve">Languages: </w:t>
      </w:r>
      <w:r>
        <w:rPr>
          <w:color w:val="111111"/>
          <w:sz w:val="18"/>
          <w:szCs w:val="18"/>
        </w:rPr>
        <w:t>TypeScript, JavaScript, C#, Python, Java</w:t>
      </w:r>
    </w:p>
    <w:p w14:paraId="17B71BBE" w14:textId="77777777" w:rsidR="00D05291" w:rsidRDefault="00000000">
      <w:pPr>
        <w:spacing w:after="25"/>
        <w:ind w:left="144"/>
      </w:pPr>
      <w:r>
        <w:rPr>
          <w:b/>
          <w:bCs/>
          <w:color w:val="111111"/>
          <w:sz w:val="18"/>
          <w:szCs w:val="18"/>
        </w:rPr>
        <w:t xml:space="preserve">Frameworks: </w:t>
      </w:r>
      <w:r>
        <w:rPr>
          <w:color w:val="111111"/>
          <w:sz w:val="18"/>
          <w:szCs w:val="18"/>
        </w:rPr>
        <w:t>ASP.NET Core, Node.js/Express, React/Next.js, Spring Boot, Flask</w:t>
      </w:r>
    </w:p>
    <w:p w14:paraId="66B0186B" w14:textId="77777777" w:rsidR="00D05291" w:rsidRDefault="00000000">
      <w:pPr>
        <w:spacing w:after="25"/>
        <w:ind w:left="144"/>
      </w:pPr>
      <w:r>
        <w:rPr>
          <w:b/>
          <w:bCs/>
          <w:color w:val="111111"/>
          <w:sz w:val="18"/>
          <w:szCs w:val="18"/>
        </w:rPr>
        <w:t xml:space="preserve">Databases &amp; Messaging: </w:t>
      </w:r>
      <w:r>
        <w:rPr>
          <w:color w:val="111111"/>
          <w:sz w:val="18"/>
          <w:szCs w:val="18"/>
        </w:rPr>
        <w:t>SQL, PostgreSQL, MySQL, MongoDB, SQL Server, Redis, RabbitMQ</w:t>
      </w:r>
    </w:p>
    <w:p w14:paraId="0CA5BD41" w14:textId="77777777" w:rsidR="00D05291" w:rsidRDefault="00000000">
      <w:pPr>
        <w:spacing w:after="25"/>
        <w:ind w:left="144"/>
      </w:pPr>
      <w:r>
        <w:rPr>
          <w:b/>
          <w:bCs/>
          <w:color w:val="111111"/>
          <w:sz w:val="18"/>
          <w:szCs w:val="18"/>
        </w:rPr>
        <w:t xml:space="preserve">Architecture &amp; APIs: </w:t>
      </w:r>
      <w:r>
        <w:rPr>
          <w:color w:val="111111"/>
          <w:sz w:val="18"/>
          <w:szCs w:val="18"/>
        </w:rPr>
        <w:t xml:space="preserve">Microservices, REST API, </w:t>
      </w:r>
      <w:proofErr w:type="spellStart"/>
      <w:r>
        <w:rPr>
          <w:color w:val="111111"/>
          <w:sz w:val="18"/>
          <w:szCs w:val="18"/>
        </w:rPr>
        <w:t>WebSockets</w:t>
      </w:r>
      <w:proofErr w:type="spellEnd"/>
      <w:r>
        <w:rPr>
          <w:color w:val="111111"/>
          <w:sz w:val="18"/>
          <w:szCs w:val="18"/>
        </w:rPr>
        <w:t xml:space="preserve">, Socket.IO, </w:t>
      </w:r>
      <w:proofErr w:type="spellStart"/>
      <w:r>
        <w:rPr>
          <w:color w:val="111111"/>
          <w:sz w:val="18"/>
          <w:szCs w:val="18"/>
        </w:rPr>
        <w:t>GraphQL</w:t>
      </w:r>
      <w:proofErr w:type="spellEnd"/>
      <w:r>
        <w:rPr>
          <w:color w:val="111111"/>
          <w:sz w:val="18"/>
          <w:szCs w:val="18"/>
        </w:rPr>
        <w:t>, JWT, Swagger/</w:t>
      </w:r>
      <w:proofErr w:type="spellStart"/>
      <w:r>
        <w:rPr>
          <w:color w:val="111111"/>
          <w:sz w:val="18"/>
          <w:szCs w:val="18"/>
        </w:rPr>
        <w:t>OpenAPI</w:t>
      </w:r>
      <w:proofErr w:type="spellEnd"/>
    </w:p>
    <w:p w14:paraId="4D5A2E2B" w14:textId="77777777" w:rsidR="00D05291" w:rsidRDefault="00000000">
      <w:pPr>
        <w:spacing w:after="25"/>
        <w:ind w:left="144"/>
      </w:pPr>
      <w:r>
        <w:rPr>
          <w:b/>
          <w:bCs/>
          <w:color w:val="111111"/>
          <w:sz w:val="18"/>
          <w:szCs w:val="18"/>
        </w:rPr>
        <w:t xml:space="preserve">Frontend Styling: </w:t>
      </w:r>
      <w:r>
        <w:rPr>
          <w:color w:val="111111"/>
          <w:sz w:val="18"/>
          <w:szCs w:val="18"/>
        </w:rPr>
        <w:t>Tailwind CSS, Bootstrap</w:t>
      </w:r>
    </w:p>
    <w:p w14:paraId="17AA135F" w14:textId="77777777" w:rsidR="00D05291" w:rsidRDefault="00000000">
      <w:pPr>
        <w:spacing w:after="25"/>
        <w:ind w:left="144"/>
      </w:pPr>
      <w:r>
        <w:rPr>
          <w:b/>
          <w:bCs/>
          <w:color w:val="111111"/>
          <w:sz w:val="18"/>
          <w:szCs w:val="18"/>
        </w:rPr>
        <w:t xml:space="preserve">Cloud &amp; Tools: </w:t>
      </w:r>
      <w:r>
        <w:rPr>
          <w:color w:val="111111"/>
          <w:sz w:val="18"/>
          <w:szCs w:val="18"/>
        </w:rPr>
        <w:t>Docker, CI/CD, AWS, Azure, Git</w:t>
      </w:r>
    </w:p>
    <w:p w14:paraId="4F7B7DCA" w14:textId="77777777" w:rsidR="00EC7DBC" w:rsidRDefault="00EC7DBC">
      <w:pPr>
        <w:spacing w:after="25"/>
        <w:ind w:left="144"/>
        <w:rPr>
          <w:b/>
          <w:bCs/>
          <w:color w:val="111111"/>
          <w:sz w:val="18"/>
          <w:szCs w:val="18"/>
        </w:rPr>
      </w:pPr>
      <w:r w:rsidRPr="00EC7DBC">
        <w:rPr>
          <w:b/>
          <w:bCs/>
          <w:color w:val="111111"/>
          <w:sz w:val="18"/>
          <w:szCs w:val="18"/>
        </w:rPr>
        <w:t xml:space="preserve">Testing: </w:t>
      </w:r>
      <w:r w:rsidRPr="00EC7DBC">
        <w:rPr>
          <w:color w:val="111111"/>
          <w:sz w:val="18"/>
          <w:szCs w:val="18"/>
        </w:rPr>
        <w:t xml:space="preserve">Unit Testing, Jest, </w:t>
      </w:r>
      <w:proofErr w:type="spellStart"/>
      <w:r w:rsidRPr="00EC7DBC">
        <w:rPr>
          <w:color w:val="111111"/>
          <w:sz w:val="18"/>
          <w:szCs w:val="18"/>
        </w:rPr>
        <w:t>Supertest</w:t>
      </w:r>
      <w:proofErr w:type="spellEnd"/>
      <w:r w:rsidRPr="00EC7DBC">
        <w:rPr>
          <w:color w:val="111111"/>
          <w:sz w:val="18"/>
          <w:szCs w:val="18"/>
        </w:rPr>
        <w:t>, Cypress (E2E)</w:t>
      </w:r>
    </w:p>
    <w:p w14:paraId="462AAC64" w14:textId="318B7E5D" w:rsidR="00D05291" w:rsidRDefault="00000000">
      <w:pPr>
        <w:spacing w:after="25"/>
        <w:ind w:left="144"/>
      </w:pPr>
      <w:r>
        <w:rPr>
          <w:b/>
          <w:bCs/>
          <w:color w:val="111111"/>
          <w:sz w:val="18"/>
          <w:szCs w:val="18"/>
        </w:rPr>
        <w:t xml:space="preserve">Methodologies: </w:t>
      </w:r>
      <w:r>
        <w:rPr>
          <w:color w:val="111111"/>
          <w:sz w:val="18"/>
          <w:szCs w:val="18"/>
        </w:rPr>
        <w:t>Agile/Scrum</w:t>
      </w:r>
    </w:p>
    <w:p w14:paraId="6E24535D" w14:textId="77777777" w:rsidR="00D05291" w:rsidRDefault="00000000">
      <w:pPr>
        <w:spacing w:after="25"/>
        <w:ind w:left="144"/>
      </w:pPr>
      <w:r>
        <w:rPr>
          <w:b/>
          <w:bCs/>
          <w:color w:val="111111"/>
          <w:sz w:val="18"/>
          <w:szCs w:val="18"/>
        </w:rPr>
        <w:t xml:space="preserve">Currently Learning: </w:t>
      </w:r>
      <w:r>
        <w:rPr>
          <w:color w:val="111111"/>
          <w:sz w:val="18"/>
          <w:szCs w:val="18"/>
        </w:rPr>
        <w:t>Kotlin, Google Cloud Platform (GCP), Terraform (</w:t>
      </w:r>
      <w:proofErr w:type="spellStart"/>
      <w:r>
        <w:rPr>
          <w:color w:val="111111"/>
          <w:sz w:val="18"/>
          <w:szCs w:val="18"/>
        </w:rPr>
        <w:t>IaC</w:t>
      </w:r>
      <w:proofErr w:type="spellEnd"/>
      <w:r>
        <w:rPr>
          <w:color w:val="111111"/>
          <w:sz w:val="18"/>
          <w:szCs w:val="18"/>
        </w:rPr>
        <w:t>)</w:t>
      </w:r>
    </w:p>
    <w:sectPr w:rsidR="00D05291">
      <w:pgSz w:w="11906" w:h="16838"/>
      <w:pgMar w:top="576" w:right="936" w:bottom="576" w:left="93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FE7743"/>
    <w:multiLevelType w:val="hybridMultilevel"/>
    <w:tmpl w:val="C910EBFC"/>
    <w:lvl w:ilvl="0" w:tplc="E58253E0">
      <w:start w:val="1"/>
      <w:numFmt w:val="bullet"/>
      <w:pStyle w:val="ListParagraph"/>
      <w:lvlText w:val="•"/>
      <w:lvlJc w:val="left"/>
      <w:pPr>
        <w:ind w:left="720" w:hanging="360"/>
      </w:pPr>
      <w:rPr>
        <w:rFonts w:ascii="Calibri" w:hAnsi="Calibri" w:cs="Calibri" w:hint="default"/>
      </w:rPr>
    </w:lvl>
    <w:lvl w:ilvl="1" w:tplc="C7AA7A84">
      <w:start w:val="1"/>
      <w:numFmt w:val="bullet"/>
      <w:lvlText w:val="○"/>
      <w:lvlJc w:val="left"/>
      <w:pPr>
        <w:ind w:left="1440" w:hanging="360"/>
      </w:pPr>
    </w:lvl>
    <w:lvl w:ilvl="2" w:tplc="990E2D9E">
      <w:start w:val="1"/>
      <w:numFmt w:val="bullet"/>
      <w:lvlText w:val="■"/>
      <w:lvlJc w:val="left"/>
      <w:pPr>
        <w:ind w:left="2160" w:hanging="360"/>
      </w:pPr>
    </w:lvl>
    <w:lvl w:ilvl="3" w:tplc="6D446A1E">
      <w:start w:val="1"/>
      <w:numFmt w:val="bullet"/>
      <w:lvlText w:val="●"/>
      <w:lvlJc w:val="left"/>
      <w:pPr>
        <w:ind w:left="2880" w:hanging="360"/>
      </w:pPr>
    </w:lvl>
    <w:lvl w:ilvl="4" w:tplc="6B6EF7CA">
      <w:start w:val="1"/>
      <w:numFmt w:val="bullet"/>
      <w:lvlText w:val="○"/>
      <w:lvlJc w:val="left"/>
      <w:pPr>
        <w:ind w:left="3600" w:hanging="360"/>
      </w:pPr>
    </w:lvl>
    <w:lvl w:ilvl="5" w:tplc="84EA7394">
      <w:start w:val="1"/>
      <w:numFmt w:val="bullet"/>
      <w:lvlText w:val="■"/>
      <w:lvlJc w:val="left"/>
      <w:pPr>
        <w:ind w:left="4320" w:hanging="360"/>
      </w:pPr>
    </w:lvl>
    <w:lvl w:ilvl="6" w:tplc="60A8627C">
      <w:start w:val="1"/>
      <w:numFmt w:val="bullet"/>
      <w:lvlText w:val="●"/>
      <w:lvlJc w:val="left"/>
      <w:pPr>
        <w:ind w:left="5040" w:hanging="360"/>
      </w:pPr>
    </w:lvl>
    <w:lvl w:ilvl="7" w:tplc="8FB49482">
      <w:start w:val="1"/>
      <w:numFmt w:val="bullet"/>
      <w:lvlText w:val="●"/>
      <w:lvlJc w:val="left"/>
      <w:pPr>
        <w:ind w:left="5760" w:hanging="360"/>
      </w:pPr>
    </w:lvl>
    <w:lvl w:ilvl="8" w:tplc="E2C2AD68">
      <w:start w:val="1"/>
      <w:numFmt w:val="bullet"/>
      <w:lvlText w:val="●"/>
      <w:lvlJc w:val="left"/>
      <w:pPr>
        <w:ind w:left="6480" w:hanging="360"/>
      </w:pPr>
    </w:lvl>
  </w:abstractNum>
  <w:num w:numId="1" w16cid:durableId="630598575">
    <w:abstractNumId w:val="0"/>
  </w:num>
  <w:num w:numId="2" w16cid:durableId="805660429">
    <w:abstractNumId w:val="0"/>
  </w:num>
  <w:num w:numId="3" w16cid:durableId="9801847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291"/>
    <w:rsid w:val="00034109"/>
    <w:rsid w:val="00080443"/>
    <w:rsid w:val="000E307B"/>
    <w:rsid w:val="00111CD7"/>
    <w:rsid w:val="00116F63"/>
    <w:rsid w:val="00163DF7"/>
    <w:rsid w:val="002151F1"/>
    <w:rsid w:val="002442C6"/>
    <w:rsid w:val="002B2A44"/>
    <w:rsid w:val="002C1B0C"/>
    <w:rsid w:val="00302BA0"/>
    <w:rsid w:val="00315291"/>
    <w:rsid w:val="003F6E89"/>
    <w:rsid w:val="00422C18"/>
    <w:rsid w:val="004A2B10"/>
    <w:rsid w:val="0051721C"/>
    <w:rsid w:val="005E0946"/>
    <w:rsid w:val="00676FAA"/>
    <w:rsid w:val="007B0572"/>
    <w:rsid w:val="007F1088"/>
    <w:rsid w:val="007F7632"/>
    <w:rsid w:val="00842155"/>
    <w:rsid w:val="00847DEE"/>
    <w:rsid w:val="009B50A8"/>
    <w:rsid w:val="00A61E4D"/>
    <w:rsid w:val="00A90FBE"/>
    <w:rsid w:val="00AE110B"/>
    <w:rsid w:val="00BA41D2"/>
    <w:rsid w:val="00BC3726"/>
    <w:rsid w:val="00BE2976"/>
    <w:rsid w:val="00C7752A"/>
    <w:rsid w:val="00C834FA"/>
    <w:rsid w:val="00CF351C"/>
    <w:rsid w:val="00D05291"/>
    <w:rsid w:val="00DD1D72"/>
    <w:rsid w:val="00E92ED5"/>
    <w:rsid w:val="00EC4DB1"/>
    <w:rsid w:val="00EC7DBC"/>
    <w:rsid w:val="00ED0208"/>
    <w:rsid w:val="00F1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7AC16"/>
  <w15:docId w15:val="{FEAB1F4A-AC01-468F-8BD6-26EFF4ED5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sid w:val="005E0946"/>
    <w:pPr>
      <w:numPr>
        <w:numId w:val="1"/>
      </w:numPr>
    </w:pPr>
    <w:rPr>
      <w:sz w:val="18"/>
      <w:szCs w:val="1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ategories">
    <w:name w:val="Categories"/>
    <w:basedOn w:val="Normal"/>
    <w:link w:val="CategoriesChar"/>
    <w:qFormat/>
    <w:rsid w:val="00A90FBE"/>
    <w:pPr>
      <w:pBdr>
        <w:bottom w:val="single" w:sz="6" w:space="2" w:color="111111"/>
      </w:pBdr>
      <w:spacing w:before="120" w:after="60"/>
    </w:pPr>
    <w:rPr>
      <w:b/>
      <w:bCs/>
      <w:color w:val="111111"/>
      <w:sz w:val="22"/>
      <w:szCs w:val="22"/>
    </w:rPr>
  </w:style>
  <w:style w:type="character" w:customStyle="1" w:styleId="CategoriesChar">
    <w:name w:val="Categories Char"/>
    <w:basedOn w:val="DefaultParagraphFont"/>
    <w:link w:val="Categories"/>
    <w:rsid w:val="00A90FBE"/>
    <w:rPr>
      <w:b/>
      <w:bCs/>
      <w:color w:val="111111"/>
      <w:sz w:val="22"/>
      <w:szCs w:val="22"/>
    </w:rPr>
  </w:style>
  <w:style w:type="paragraph" w:customStyle="1" w:styleId="Copy">
    <w:name w:val="Copy"/>
    <w:basedOn w:val="Normal"/>
    <w:link w:val="CopyChar"/>
    <w:qFormat/>
    <w:rsid w:val="00A90FBE"/>
    <w:pPr>
      <w:spacing w:before="100" w:after="160"/>
      <w:ind w:left="144"/>
      <w:jc w:val="both"/>
    </w:pPr>
    <w:rPr>
      <w:sz w:val="18"/>
      <w:szCs w:val="18"/>
    </w:rPr>
  </w:style>
  <w:style w:type="character" w:customStyle="1" w:styleId="CopyChar">
    <w:name w:val="Copy Char"/>
    <w:basedOn w:val="DefaultParagraphFont"/>
    <w:link w:val="Copy"/>
    <w:rsid w:val="00A90FB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evrimsavas/" TargetMode="External"/><Relationship Id="rId13" Type="http://schemas.openxmlformats.org/officeDocument/2006/relationships/hyperlink" Target="https://github.com/devrimsavas/CPU-4-BIT-EMULATOR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devrimsavas" TargetMode="External"/><Relationship Id="rId12" Type="http://schemas.openxmlformats.org/officeDocument/2006/relationships/hyperlink" Target="https://github.com/devrimsavas/rabbitstockdem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evrimsavasyilmaz@gmail.com" TargetMode="External"/><Relationship Id="rId11" Type="http://schemas.openxmlformats.org/officeDocument/2006/relationships/hyperlink" Target="https://github.com/devrimsavas/ETL-MicroService-Msq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devrimsavas/Clinic-Appointment-FullStac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devrimsavas/NorskHandverk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2DF6E7-240A-4131-9850-2E8FF4D93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Devrim_Savas_Yilmaz_CV_English</Template>
  <TotalTime>0</TotalTime>
  <Pages>1</Pages>
  <Words>626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Malin Nilsen</cp:lastModifiedBy>
  <cp:revision>2</cp:revision>
  <cp:lastPrinted>2026-09-15T13:20:00Z</cp:lastPrinted>
  <dcterms:created xsi:type="dcterms:W3CDTF">2026-09-15T13:21:00Z</dcterms:created>
  <dcterms:modified xsi:type="dcterms:W3CDTF">2026-09-15T13:21:00Z</dcterms:modified>
</cp:coreProperties>
</file>